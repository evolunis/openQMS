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8B6A45" w14:textId="1E7A7BC5" w:rsidR="006F7C13" w:rsidRPr="006F7C13" w:rsidRDefault="00022347" w:rsidP="00022347">
      <w:pPr>
        <w:pStyle w:val="Heading1"/>
        <w:rPr>
          <w:lang w:val="de-DE"/>
        </w:rPr>
      </w:pPr>
      <w:r>
        <w:rPr>
          <w:lang w:val="de-DE"/>
        </w:rPr>
        <w:t>Tools</w:t>
      </w:r>
      <w:bookmarkStart w:id="0" w:name="_GoBack"/>
      <w:bookmarkEnd w:id="0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916"/>
        <w:gridCol w:w="1661"/>
        <w:gridCol w:w="2237"/>
        <w:gridCol w:w="4536"/>
      </w:tblGrid>
      <w:tr w:rsidR="00CC5894" w14:paraId="2634A3BA" w14:textId="77777777" w:rsidTr="00CC58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dxa"/>
          </w:tcPr>
          <w:p w14:paraId="3CB4EA84" w14:textId="77777777" w:rsidR="006F7C13" w:rsidRDefault="006F7C13" w:rsidP="00C81315">
            <w:r>
              <w:t>ID</w:t>
            </w:r>
          </w:p>
        </w:tc>
        <w:tc>
          <w:tcPr>
            <w:tcW w:w="1524" w:type="dxa"/>
          </w:tcPr>
          <w:p w14:paraId="0395A2BF" w14:textId="78FAA153" w:rsidR="006F7C13" w:rsidRDefault="00CC5894" w:rsidP="00C8131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Name</w:t>
            </w:r>
          </w:p>
        </w:tc>
        <w:tc>
          <w:tcPr>
            <w:tcW w:w="2374" w:type="dxa"/>
          </w:tcPr>
          <w:p w14:paraId="1E91363B" w14:textId="5E613098" w:rsidR="006F7C13" w:rsidRDefault="00CC5894" w:rsidP="00C8131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Manufacturer</w:t>
            </w:r>
          </w:p>
        </w:tc>
        <w:tc>
          <w:tcPr>
            <w:tcW w:w="4536" w:type="dxa"/>
          </w:tcPr>
          <w:p w14:paraId="43DA3BCB" w14:textId="512C9F34" w:rsidR="006F7C13" w:rsidRDefault="00DC641B" w:rsidP="00C8131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Image</w:t>
            </w:r>
          </w:p>
        </w:tc>
      </w:tr>
      <w:tr w:rsidR="00CC5894" w14:paraId="0322887B" w14:textId="77777777" w:rsidTr="00CC58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dxa"/>
          </w:tcPr>
          <w:p w14:paraId="54BE2CBC" w14:textId="3D59BDF4" w:rsidR="006F7C13" w:rsidRDefault="00DC641B" w:rsidP="00C81315">
            <w:r>
              <w:t>TID00</w:t>
            </w:r>
            <w:r w:rsidR="006F7C13">
              <w:t>1</w:t>
            </w:r>
          </w:p>
        </w:tc>
        <w:tc>
          <w:tcPr>
            <w:tcW w:w="1524" w:type="dxa"/>
          </w:tcPr>
          <w:p w14:paraId="1EC717A5" w14:textId="238434F0" w:rsidR="006F7C13" w:rsidRDefault="00CC5894" w:rsidP="00CC58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Titanium drills and bit set, 91pc.</w:t>
            </w:r>
          </w:p>
        </w:tc>
        <w:tc>
          <w:tcPr>
            <w:tcW w:w="2374" w:type="dxa"/>
          </w:tcPr>
          <w:p w14:paraId="56E2C545" w14:textId="79E0D6E4" w:rsidR="006F7C13" w:rsidRDefault="00CC5894" w:rsidP="00FA65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BOSCH</w:t>
            </w:r>
            <w:r w:rsidR="00944D73">
              <w:rPr>
                <w:noProof/>
              </w:rPr>
              <w:t xml:space="preserve"> </w:t>
            </w:r>
            <w:r w:rsidR="00944D73">
              <w:rPr>
                <w:noProof/>
              </w:rPr>
              <w:br/>
            </w:r>
            <w:r w:rsidR="00FA656F">
              <w:rPr>
                <w:noProof/>
              </w:rPr>
              <w:t xml:space="preserve">P/N </w:t>
            </w:r>
            <w:r w:rsidR="00944D73" w:rsidRPr="00944D73">
              <w:rPr>
                <w:noProof/>
              </w:rPr>
              <w:t>2607017195</w:t>
            </w:r>
          </w:p>
        </w:tc>
        <w:tc>
          <w:tcPr>
            <w:tcW w:w="4536" w:type="dxa"/>
          </w:tcPr>
          <w:p w14:paraId="54B6C7F9" w14:textId="59D6D523" w:rsidR="006F7C13" w:rsidRDefault="00DC641B" w:rsidP="00C813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BB91CEA" wp14:editId="379723E3">
                  <wp:extent cx="2743200" cy="20574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G_8764.HEIC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21BB79B5" wp14:editId="3038CE00">
                  <wp:extent cx="2743200" cy="20574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G_8765.HEIC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894" w14:paraId="22DB5DCC" w14:textId="77777777" w:rsidTr="00CC58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dxa"/>
          </w:tcPr>
          <w:p w14:paraId="4C79ED43" w14:textId="473AA9E7" w:rsidR="006F7C13" w:rsidRDefault="00DC641B" w:rsidP="00C81315">
            <w:r>
              <w:t>TID00</w:t>
            </w:r>
            <w:r w:rsidR="006F7C13">
              <w:t>2</w:t>
            </w:r>
          </w:p>
        </w:tc>
        <w:tc>
          <w:tcPr>
            <w:tcW w:w="1524" w:type="dxa"/>
          </w:tcPr>
          <w:p w14:paraId="7C90033F" w14:textId="1804A43F" w:rsidR="006F7C13" w:rsidRDefault="00FA656F" w:rsidP="00C813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Toolbox, 27pc.</w:t>
            </w:r>
          </w:p>
        </w:tc>
        <w:tc>
          <w:tcPr>
            <w:tcW w:w="2374" w:type="dxa"/>
          </w:tcPr>
          <w:p w14:paraId="3BD974E8" w14:textId="0E0DD5F5" w:rsidR="006F7C13" w:rsidRDefault="00CD7045" w:rsidP="00FA65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Alpha Tools</w:t>
            </w:r>
            <w:r w:rsidR="00FA656F">
              <w:br/>
              <w:t>Distributor: Bauhaus</w:t>
            </w:r>
            <w:r w:rsidR="00FA656F">
              <w:br/>
              <w:t xml:space="preserve">P/N </w:t>
            </w:r>
            <w:r w:rsidR="00FA656F" w:rsidRPr="00FA656F">
              <w:t>20353669</w:t>
            </w:r>
          </w:p>
        </w:tc>
        <w:tc>
          <w:tcPr>
            <w:tcW w:w="4536" w:type="dxa"/>
          </w:tcPr>
          <w:p w14:paraId="2066CD36" w14:textId="5272482C" w:rsidR="00DC641B" w:rsidRDefault="00DC641B" w:rsidP="00C813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CAD3B84" wp14:editId="1CD12D58">
                  <wp:extent cx="2743200" cy="20574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G_8766.HEIC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894" w14:paraId="5E042840" w14:textId="77777777" w:rsidTr="00CC58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dxa"/>
          </w:tcPr>
          <w:p w14:paraId="06B10AC2" w14:textId="0F4B9FCD" w:rsidR="006F7C13" w:rsidRDefault="00DC641B" w:rsidP="00C81315">
            <w:r>
              <w:lastRenderedPageBreak/>
              <w:t>TID00</w:t>
            </w:r>
            <w:r w:rsidR="006F7C13">
              <w:t>3</w:t>
            </w:r>
          </w:p>
        </w:tc>
        <w:tc>
          <w:tcPr>
            <w:tcW w:w="1524" w:type="dxa"/>
          </w:tcPr>
          <w:p w14:paraId="50F66FAB" w14:textId="78B0C47A" w:rsidR="006F7C13" w:rsidRDefault="005A1CA2" w:rsidP="005A1C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5A1CA2">
              <w:rPr>
                <w:noProof/>
              </w:rPr>
              <w:t xml:space="preserve">14,4V </w:t>
            </w:r>
            <w:r>
              <w:rPr>
                <w:noProof/>
              </w:rPr>
              <w:t>cordless screwdriver</w:t>
            </w:r>
            <w:r w:rsidRPr="005A1CA2">
              <w:rPr>
                <w:noProof/>
              </w:rPr>
              <w:t xml:space="preserve"> GSR 14,4-2-LI</w:t>
            </w:r>
            <w:r>
              <w:rPr>
                <w:noProof/>
              </w:rPr>
              <w:br/>
              <w:t>(incl.</w:t>
            </w:r>
            <w:r w:rsidRPr="005A1CA2">
              <w:rPr>
                <w:noProof/>
              </w:rPr>
              <w:t xml:space="preserve"> 2x 1,5 Ah </w:t>
            </w:r>
            <w:r>
              <w:rPr>
                <w:noProof/>
              </w:rPr>
              <w:t>battery pack, quick-charger</w:t>
            </w:r>
            <w:r w:rsidRPr="005A1CA2">
              <w:rPr>
                <w:noProof/>
              </w:rPr>
              <w:t xml:space="preserve"> L-BOXX</w:t>
            </w:r>
            <w:r>
              <w:rPr>
                <w:noProof/>
              </w:rPr>
              <w:t>)</w:t>
            </w:r>
          </w:p>
        </w:tc>
        <w:tc>
          <w:tcPr>
            <w:tcW w:w="2374" w:type="dxa"/>
          </w:tcPr>
          <w:p w14:paraId="1926DFFF" w14:textId="10425E49" w:rsidR="006F7C13" w:rsidRDefault="00FA656F" w:rsidP="00C813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BOSCH</w:t>
            </w:r>
            <w:r w:rsidR="005A1CA2">
              <w:br/>
              <w:t xml:space="preserve">P/N </w:t>
            </w:r>
            <w:r w:rsidR="005A1CA2" w:rsidRPr="005A1CA2">
              <w:t>06019B7400</w:t>
            </w:r>
          </w:p>
        </w:tc>
        <w:tc>
          <w:tcPr>
            <w:tcW w:w="4536" w:type="dxa"/>
          </w:tcPr>
          <w:p w14:paraId="036BEA32" w14:textId="0B836812" w:rsidR="006F7C13" w:rsidRDefault="00DC641B" w:rsidP="00C813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1E3CC0B" wp14:editId="2B17A07B">
                  <wp:extent cx="2743200" cy="20574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G_8768.HEIC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4062" w14:paraId="057A3BEE" w14:textId="77777777" w:rsidTr="00CC58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dxa"/>
          </w:tcPr>
          <w:p w14:paraId="1A1B65CC" w14:textId="6262A00B" w:rsidR="00DC641B" w:rsidRDefault="00DC641B" w:rsidP="00C81315">
            <w:r>
              <w:t>TID004</w:t>
            </w:r>
          </w:p>
        </w:tc>
        <w:tc>
          <w:tcPr>
            <w:tcW w:w="1524" w:type="dxa"/>
          </w:tcPr>
          <w:p w14:paraId="281D080C" w14:textId="6C995634" w:rsidR="00DC641B" w:rsidRDefault="005A1CA2" w:rsidP="005A1C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5A1CA2">
              <w:rPr>
                <w:noProof/>
              </w:rPr>
              <w:t>M29075</w:t>
            </w:r>
            <w:r>
              <w:rPr>
                <w:noProof/>
              </w:rPr>
              <w:t xml:space="preserve"> Aluminium toolbox, 108pc.</w:t>
            </w:r>
          </w:p>
        </w:tc>
        <w:tc>
          <w:tcPr>
            <w:tcW w:w="2374" w:type="dxa"/>
          </w:tcPr>
          <w:p w14:paraId="7CCA6C07" w14:textId="1E1B1395" w:rsidR="00DC641B" w:rsidRDefault="005A1CA2" w:rsidP="00C813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Mannesmann</w:t>
            </w:r>
            <w:r>
              <w:br/>
              <w:t xml:space="preserve">P/N </w:t>
            </w:r>
            <w:r w:rsidRPr="005A1CA2">
              <w:t>M29075</w:t>
            </w:r>
          </w:p>
        </w:tc>
        <w:tc>
          <w:tcPr>
            <w:tcW w:w="4536" w:type="dxa"/>
          </w:tcPr>
          <w:p w14:paraId="3FEBA236" w14:textId="77777777" w:rsidR="00DC641B" w:rsidRDefault="00DC641B" w:rsidP="00C813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A8F227" wp14:editId="565EA958">
                  <wp:extent cx="2743200" cy="20574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G_8770.HEIC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FC545E" w14:textId="77777777" w:rsidR="00DC641B" w:rsidRDefault="00DC641B" w:rsidP="00C813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41CE85" wp14:editId="479C6CC7">
                  <wp:extent cx="2743200" cy="20574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G_8772.HEIC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9F472B" w14:textId="28698913" w:rsidR="00DC641B" w:rsidRDefault="00DC641B" w:rsidP="00C813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C62E8E" wp14:editId="02F4C4B2">
                  <wp:extent cx="2743200" cy="20574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G_8771.HEIC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6361" w14:paraId="6556F86F" w14:textId="77777777" w:rsidTr="00CC58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dxa"/>
          </w:tcPr>
          <w:p w14:paraId="5D40D886" w14:textId="71BAA72E" w:rsidR="00DC641B" w:rsidRDefault="00DC641B" w:rsidP="00C81315">
            <w:r>
              <w:t>TID005</w:t>
            </w:r>
          </w:p>
        </w:tc>
        <w:tc>
          <w:tcPr>
            <w:tcW w:w="1524" w:type="dxa"/>
          </w:tcPr>
          <w:p w14:paraId="1BBF622D" w14:textId="5BC62999" w:rsidR="00DC641B" w:rsidRDefault="00846361" w:rsidP="00C813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Bit set, 75pc.</w:t>
            </w:r>
          </w:p>
        </w:tc>
        <w:tc>
          <w:tcPr>
            <w:tcW w:w="2374" w:type="dxa"/>
          </w:tcPr>
          <w:p w14:paraId="1826157E" w14:textId="055CC547" w:rsidR="00DC641B" w:rsidRDefault="005A1CA2" w:rsidP="00C813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Proxxon</w:t>
            </w:r>
            <w:r w:rsidR="00846361">
              <w:br/>
              <w:t>Distributor: Bauhaus</w:t>
            </w:r>
            <w:r w:rsidR="00846361">
              <w:br/>
              <w:t xml:space="preserve">P/N </w:t>
            </w:r>
            <w:r w:rsidR="00846361" w:rsidRPr="00846361">
              <w:t>21962208</w:t>
            </w:r>
          </w:p>
        </w:tc>
        <w:tc>
          <w:tcPr>
            <w:tcW w:w="4536" w:type="dxa"/>
          </w:tcPr>
          <w:p w14:paraId="51282724" w14:textId="77777777" w:rsidR="00DC641B" w:rsidRDefault="00DC641B" w:rsidP="00C813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CB3CBB" wp14:editId="48E58915">
                  <wp:extent cx="2743200" cy="20574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G_8774.HEIC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133EA5" w14:textId="0C727F20" w:rsidR="00DC641B" w:rsidRDefault="00DC641B" w:rsidP="00C813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83A972" wp14:editId="19084472">
                  <wp:extent cx="2743200" cy="20574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G_8775.HEIC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6361" w14:paraId="47C9739E" w14:textId="77777777" w:rsidTr="00CC58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dxa"/>
          </w:tcPr>
          <w:p w14:paraId="78C41FAF" w14:textId="6F7B1C8F" w:rsidR="00DC641B" w:rsidRDefault="00DC641B" w:rsidP="00C81315">
            <w:r>
              <w:t>TID006</w:t>
            </w:r>
          </w:p>
        </w:tc>
        <w:tc>
          <w:tcPr>
            <w:tcW w:w="1524" w:type="dxa"/>
          </w:tcPr>
          <w:p w14:paraId="1700652D" w14:textId="08BEB824" w:rsidR="00DC641B" w:rsidRDefault="00846361" w:rsidP="008463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LS 50/ LA 50 Programmable high-convenience soldering station</w:t>
            </w:r>
          </w:p>
        </w:tc>
        <w:tc>
          <w:tcPr>
            <w:tcW w:w="2374" w:type="dxa"/>
          </w:tcPr>
          <w:p w14:paraId="053638B5" w14:textId="617E0139" w:rsidR="00DC641B" w:rsidRDefault="00846361" w:rsidP="00C813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Voltcraft</w:t>
            </w:r>
            <w:r>
              <w:br/>
              <w:t>P/N 823969</w:t>
            </w:r>
          </w:p>
        </w:tc>
        <w:tc>
          <w:tcPr>
            <w:tcW w:w="4536" w:type="dxa"/>
          </w:tcPr>
          <w:p w14:paraId="0C2A2491" w14:textId="2FDBAE2F" w:rsidR="00DC641B" w:rsidRDefault="00DC641B" w:rsidP="00C813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B60556" wp14:editId="76F779EC">
                  <wp:extent cx="2743200" cy="20574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G_8777.HEIC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6361" w14:paraId="278B4754" w14:textId="77777777" w:rsidTr="00CC58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dxa"/>
          </w:tcPr>
          <w:p w14:paraId="7E145096" w14:textId="00850F86" w:rsidR="00DC641B" w:rsidRDefault="00DC641B" w:rsidP="00C81315">
            <w:r>
              <w:t>TID007</w:t>
            </w:r>
          </w:p>
        </w:tc>
        <w:tc>
          <w:tcPr>
            <w:tcW w:w="1524" w:type="dxa"/>
          </w:tcPr>
          <w:p w14:paraId="6C647FD4" w14:textId="11A79111" w:rsidR="00DC641B" w:rsidRDefault="001C4062" w:rsidP="00C813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I</w:t>
            </w:r>
            <w:r w:rsidRPr="001C4062">
              <w:rPr>
                <w:noProof/>
              </w:rPr>
              <w:t>nsulation-stripping pliers</w:t>
            </w:r>
          </w:p>
        </w:tc>
        <w:tc>
          <w:tcPr>
            <w:tcW w:w="2374" w:type="dxa"/>
          </w:tcPr>
          <w:p w14:paraId="6688D33C" w14:textId="3ADCC08E" w:rsidR="00DC641B" w:rsidRDefault="00B46145" w:rsidP="00C813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Unknown</w:t>
            </w:r>
          </w:p>
        </w:tc>
        <w:tc>
          <w:tcPr>
            <w:tcW w:w="4536" w:type="dxa"/>
          </w:tcPr>
          <w:p w14:paraId="2A1CA24E" w14:textId="65CCF6F1" w:rsidR="00DC641B" w:rsidRDefault="00B46145" w:rsidP="00C813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032A58C4" wp14:editId="0A9C092F">
                  <wp:extent cx="2743200" cy="1852991"/>
                  <wp:effectExtent l="0" t="0" r="0" b="127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716" t="22917" r="9524" b="23207"/>
                          <a:stretch/>
                        </pic:blipFill>
                        <pic:spPr bwMode="auto">
                          <a:xfrm>
                            <a:off x="0" y="0"/>
                            <a:ext cx="2743200" cy="18529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C41791" w14:textId="76FC257E" w:rsidR="005F0099" w:rsidRDefault="00DC641B" w:rsidP="00FD29A8">
      <w:r>
        <w:br/>
      </w:r>
      <w:r>
        <w:br/>
      </w:r>
    </w:p>
    <w:p w14:paraId="23250266" w14:textId="0C103BA6" w:rsidR="00DC641B" w:rsidRDefault="00DC641B" w:rsidP="00FD29A8"/>
    <w:p w14:paraId="46A7CC69" w14:textId="757184B0" w:rsidR="00DC641B" w:rsidRDefault="00DC641B" w:rsidP="00FD29A8"/>
    <w:p w14:paraId="0A02143F" w14:textId="77777777" w:rsidR="00DC641B" w:rsidRDefault="00DC641B" w:rsidP="00FD29A8"/>
    <w:p w14:paraId="36F69E30" w14:textId="0500DE19" w:rsidR="00DC641B" w:rsidRDefault="00DC641B" w:rsidP="00FD29A8"/>
    <w:p w14:paraId="040E21E6" w14:textId="65170A1B" w:rsidR="00DC641B" w:rsidRDefault="00DC641B" w:rsidP="00FD29A8"/>
    <w:p w14:paraId="054139E0" w14:textId="32413F24" w:rsidR="00DC641B" w:rsidRDefault="00DC641B" w:rsidP="00FD29A8"/>
    <w:p w14:paraId="24D489AF" w14:textId="19C261A1" w:rsidR="00DC641B" w:rsidRDefault="00DC641B" w:rsidP="00FD29A8"/>
    <w:p w14:paraId="299837E7" w14:textId="6D368E92" w:rsidR="00DC641B" w:rsidRDefault="00DC641B" w:rsidP="00FD29A8"/>
    <w:p w14:paraId="395D9BE1" w14:textId="085B5269" w:rsidR="00DC641B" w:rsidRPr="006F7C13" w:rsidRDefault="00DC641B" w:rsidP="00FD29A8"/>
    <w:sectPr w:rsidR="00DC641B" w:rsidRPr="006F7C13" w:rsidSect="00906587">
      <w:headerReference w:type="default" r:id="rId18"/>
      <w:footerReference w:type="even" r:id="rId19"/>
      <w:footerReference w:type="default" r:id="rId20"/>
      <w:pgSz w:w="12240" w:h="15840"/>
      <w:pgMar w:top="1440" w:right="1440" w:bottom="1440" w:left="144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A5F9E3" w14:textId="77777777" w:rsidR="00781F2B" w:rsidRDefault="00781F2B" w:rsidP="00306EF8">
      <w:r>
        <w:separator/>
      </w:r>
    </w:p>
  </w:endnote>
  <w:endnote w:type="continuationSeparator" w:id="0">
    <w:p w14:paraId="61D7446C" w14:textId="77777777" w:rsidR="00781F2B" w:rsidRDefault="00781F2B" w:rsidP="00306E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CC8BE8" w14:textId="77777777" w:rsidR="00627DBF" w:rsidRDefault="00627DBF" w:rsidP="009C6E2B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3202343" w14:textId="77777777" w:rsidR="00627DBF" w:rsidRDefault="00627DBF" w:rsidP="00627DBF">
    <w:pPr>
      <w:pStyle w:val="Footer"/>
      <w:framePr w:wrap="none" w:vAnchor="text" w:hAnchor="margin" w:xAlign="right" w:y="1"/>
      <w:ind w:right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2F5B554" w14:textId="77777777" w:rsidR="00306EF8" w:rsidRDefault="00306EF8" w:rsidP="00627DBF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8CB5D5" w14:textId="77777777" w:rsidR="00906587" w:rsidRDefault="00906587" w:rsidP="00906587">
    <w:pPr>
      <w:pStyle w:val="Footer"/>
      <w:framePr w:wrap="none" w:vAnchor="text" w:hAnchor="margin" w:xAlign="right" w:y="1"/>
      <w:rPr>
        <w:rStyle w:val="PageNumber"/>
      </w:rPr>
    </w:pPr>
    <w:r>
      <w:rPr>
        <w:rFonts w:cs="Arial"/>
      </w:rPr>
      <w:t>p</w:t>
    </w:r>
    <w:r w:rsidRPr="00EE78D7">
      <w:rPr>
        <w:rFonts w:cs="Arial"/>
      </w:rPr>
      <w:t xml:space="preserve">age </w:t>
    </w:r>
    <w:r w:rsidRPr="00EE78D7">
      <w:rPr>
        <w:rFonts w:cs="Arial"/>
      </w:rPr>
      <w:fldChar w:fldCharType="begin"/>
    </w:r>
    <w:r w:rsidRPr="00EE78D7">
      <w:rPr>
        <w:rFonts w:cs="Arial"/>
      </w:rPr>
      <w:instrText xml:space="preserve"> PAGE  \* MERGEFORMAT </w:instrText>
    </w:r>
    <w:r w:rsidRPr="00EE78D7">
      <w:rPr>
        <w:rFonts w:cs="Arial"/>
      </w:rPr>
      <w:fldChar w:fldCharType="separate"/>
    </w:r>
    <w:r w:rsidR="00781F2B">
      <w:rPr>
        <w:rFonts w:cs="Arial"/>
        <w:noProof/>
      </w:rPr>
      <w:t>0</w:t>
    </w:r>
    <w:r w:rsidRPr="00EE78D7">
      <w:rPr>
        <w:rFonts w:cs="Arial"/>
      </w:rPr>
      <w:fldChar w:fldCharType="end"/>
    </w:r>
    <w:r w:rsidRPr="00EE78D7">
      <w:rPr>
        <w:rFonts w:cs="Arial"/>
      </w:rPr>
      <w:t xml:space="preserve"> of </w:t>
    </w:r>
    <w:r w:rsidRPr="00EE78D7">
      <w:rPr>
        <w:rFonts w:cs="Arial"/>
      </w:rPr>
      <w:fldChar w:fldCharType="begin"/>
    </w:r>
    <w:r w:rsidRPr="00EE78D7">
      <w:rPr>
        <w:rFonts w:cs="Arial"/>
      </w:rPr>
      <w:instrText xml:space="preserve"> </w:instrText>
    </w:r>
    <w:r>
      <w:rPr>
        <w:rFonts w:cs="Arial"/>
      </w:rPr>
      <w:instrText xml:space="preserve">= (-1) + </w:instrText>
    </w:r>
    <w:r>
      <w:rPr>
        <w:rFonts w:cs="Arial"/>
      </w:rPr>
      <w:fldChar w:fldCharType="begin"/>
    </w:r>
    <w:r>
      <w:rPr>
        <w:rFonts w:cs="Arial"/>
      </w:rPr>
      <w:instrText xml:space="preserve"> NUMPAGES </w:instrText>
    </w:r>
    <w:r>
      <w:rPr>
        <w:rFonts w:cs="Arial"/>
      </w:rPr>
      <w:fldChar w:fldCharType="separate"/>
    </w:r>
    <w:r w:rsidR="00781F2B">
      <w:rPr>
        <w:rFonts w:cs="Arial"/>
        <w:noProof/>
      </w:rPr>
      <w:instrText>1</w:instrText>
    </w:r>
    <w:r>
      <w:rPr>
        <w:rFonts w:cs="Arial"/>
      </w:rPr>
      <w:fldChar w:fldCharType="end"/>
    </w:r>
    <w:r>
      <w:rPr>
        <w:rFonts w:cs="Arial"/>
      </w:rPr>
      <w:instrText xml:space="preserve"> </w:instrText>
    </w:r>
    <w:r w:rsidRPr="00EE78D7">
      <w:rPr>
        <w:rFonts w:cs="Arial"/>
      </w:rPr>
      <w:fldChar w:fldCharType="separate"/>
    </w:r>
    <w:r w:rsidR="00781F2B">
      <w:rPr>
        <w:rFonts w:cs="Arial"/>
        <w:noProof/>
      </w:rPr>
      <w:t>0</w:t>
    </w:r>
    <w:r w:rsidRPr="00EE78D7">
      <w:rPr>
        <w:rFonts w:cs="Arial"/>
      </w:rPr>
      <w:fldChar w:fldCharType="end"/>
    </w:r>
    <w:r>
      <w:rPr>
        <w:rStyle w:val="PageNumber"/>
      </w:rPr>
      <w:t xml:space="preserve"> </w:t>
    </w:r>
  </w:p>
  <w:p w14:paraId="44288A44" w14:textId="77777777" w:rsidR="00306EF8" w:rsidRPr="00F4556E" w:rsidRDefault="00F4556E" w:rsidP="00F4556E">
    <w:pPr>
      <w:ind w:right="360"/>
    </w:pPr>
    <w:r w:rsidRPr="00F4556E">
      <w:t xml:space="preserve">Confidential </w:t>
    </w:r>
    <w:r w:rsidRPr="00F4556E">
      <w:rPr>
        <w:lang w:val="de-DE"/>
      </w:rPr>
      <w:t xml:space="preserve">© </w:t>
    </w:r>
    <w:r>
      <w:t xml:space="preserve">Evolunis GmbH - </w:t>
    </w:r>
    <w:r w:rsidRPr="00F4556E">
      <w:t>Copies are not controlled.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06AB9F1" w14:textId="77777777" w:rsidR="00781F2B" w:rsidRDefault="00781F2B" w:rsidP="00306EF8">
      <w:r>
        <w:separator/>
      </w:r>
    </w:p>
  </w:footnote>
  <w:footnote w:type="continuationSeparator" w:id="0">
    <w:p w14:paraId="489ECB17" w14:textId="77777777" w:rsidR="00781F2B" w:rsidRDefault="00781F2B" w:rsidP="00306EF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975"/>
      <w:gridCol w:w="5129"/>
      <w:gridCol w:w="2246"/>
    </w:tblGrid>
    <w:tr w:rsidR="00A473F3" w:rsidRPr="00627DBF" w14:paraId="61E4FD54" w14:textId="77777777" w:rsidTr="00CA786F">
      <w:trPr>
        <w:jc w:val="center"/>
      </w:trPr>
      <w:tc>
        <w:tcPr>
          <w:tcW w:w="1056" w:type="pct"/>
          <w:vMerge w:val="restart"/>
          <w:vAlign w:val="center"/>
        </w:tcPr>
        <w:p w14:paraId="7E5D0036" w14:textId="77777777" w:rsidR="00A473F3" w:rsidRPr="00627DBF" w:rsidRDefault="00A473F3" w:rsidP="00627DBF">
          <w:pPr>
            <w:rPr>
              <w:lang w:val="fr-FR"/>
            </w:rPr>
          </w:pPr>
          <w:r w:rsidRPr="00627DBF">
            <w:rPr>
              <w:noProof/>
            </w:rPr>
            <w:drawing>
              <wp:inline distT="0" distB="0" distL="0" distR="0" wp14:anchorId="461485A5" wp14:editId="1C57D858">
                <wp:extent cx="1074617" cy="299112"/>
                <wp:effectExtent l="0" t="0" r="0" b="5715"/>
                <wp:docPr id="5" name="Picture 5" descr="/Users/ws/ws/_EVOLUNIS/CI/Logo/evolunis_logowp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/Users/ws/ws/_EVOLUNIS/CI/Logo/evolunis_logowp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59944" cy="406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743" w:type="pct"/>
          <w:tcBorders>
            <w:bottom w:val="single" w:sz="4" w:space="0" w:color="auto"/>
          </w:tcBorders>
          <w:vAlign w:val="center"/>
        </w:tcPr>
        <w:p w14:paraId="71E03512" w14:textId="20C71A25" w:rsidR="00A473F3" w:rsidRPr="006033CC" w:rsidRDefault="00022347" w:rsidP="00022347">
          <w:pPr>
            <w:jc w:val="center"/>
            <w:rPr>
              <w:b/>
              <w:lang w:val="de-DE"/>
            </w:rPr>
          </w:pPr>
          <w:r>
            <w:rPr>
              <w:b/>
              <w:lang w:val="de-DE"/>
            </w:rPr>
            <w:t>Tools</w:t>
          </w:r>
        </w:p>
      </w:tc>
      <w:tc>
        <w:tcPr>
          <w:tcW w:w="1201" w:type="pct"/>
          <w:vMerge w:val="restart"/>
          <w:vAlign w:val="center"/>
        </w:tcPr>
        <w:p w14:paraId="4160E02F" w14:textId="0CB898B5" w:rsidR="00A473F3" w:rsidRPr="00627DBF" w:rsidRDefault="00C731D2" w:rsidP="00627DBF">
          <w:r>
            <w:t>Doc.</w:t>
          </w:r>
          <w:r w:rsidR="00E074CD">
            <w:t>no.:</w:t>
          </w:r>
          <w:r w:rsidR="00B9102B">
            <w:t xml:space="preserve"> DOC-602</w:t>
          </w:r>
        </w:p>
        <w:p w14:paraId="3C85539A" w14:textId="686A6A8E" w:rsidR="00A473F3" w:rsidRPr="00627DBF" w:rsidRDefault="00A473F3" w:rsidP="008A19DA">
          <w:r>
            <w:t>Version:</w:t>
          </w:r>
          <w:r w:rsidRPr="00627DBF">
            <w:t xml:space="preserve"> </w:t>
          </w:r>
          <w:r>
            <w:t>0</w:t>
          </w:r>
          <w:r w:rsidR="00CB4273">
            <w:t>0</w:t>
          </w:r>
          <w:r>
            <w:t>1</w:t>
          </w:r>
        </w:p>
      </w:tc>
    </w:tr>
    <w:tr w:rsidR="00A473F3" w:rsidRPr="00627DBF" w14:paraId="72AFD35F" w14:textId="77777777" w:rsidTr="00CA786F">
      <w:trPr>
        <w:jc w:val="center"/>
      </w:trPr>
      <w:tc>
        <w:tcPr>
          <w:tcW w:w="1056" w:type="pct"/>
          <w:vMerge/>
          <w:tcBorders>
            <w:bottom w:val="single" w:sz="4" w:space="0" w:color="auto"/>
          </w:tcBorders>
          <w:vAlign w:val="center"/>
        </w:tcPr>
        <w:p w14:paraId="28D77D2C" w14:textId="77777777" w:rsidR="00A473F3" w:rsidRPr="00627DBF" w:rsidRDefault="00A473F3" w:rsidP="00627DBF">
          <w:pPr>
            <w:rPr>
              <w:noProof/>
            </w:rPr>
          </w:pPr>
        </w:p>
      </w:tc>
      <w:tc>
        <w:tcPr>
          <w:tcW w:w="2743" w:type="pct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6DE9CBE9" w14:textId="77777777" w:rsidR="00A473F3" w:rsidRPr="00126A94" w:rsidRDefault="00A473F3" w:rsidP="00A473F3">
          <w:pPr>
            <w:rPr>
              <w:lang w:val="de-DE"/>
            </w:rPr>
          </w:pPr>
          <w:r w:rsidRPr="00126A94">
            <w:rPr>
              <w:lang w:val="de-DE"/>
            </w:rPr>
            <w:t xml:space="preserve">Author: </w:t>
          </w:r>
          <w:r>
            <w:rPr>
              <w:lang w:val="de-DE"/>
            </w:rPr>
            <w:t>W. Schulze</w:t>
          </w:r>
        </w:p>
      </w:tc>
      <w:tc>
        <w:tcPr>
          <w:tcW w:w="1201" w:type="pct"/>
          <w:vMerge/>
          <w:vAlign w:val="center"/>
        </w:tcPr>
        <w:p w14:paraId="3D409C0F" w14:textId="77777777" w:rsidR="00A473F3" w:rsidRPr="00627DBF" w:rsidRDefault="00A473F3" w:rsidP="00627DBF"/>
      </w:tc>
    </w:tr>
  </w:tbl>
  <w:p w14:paraId="5E4CE13D" w14:textId="77777777" w:rsidR="00306EF8" w:rsidRPr="00627DBF" w:rsidRDefault="00306EF8" w:rsidP="00627DBF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7A38FA"/>
    <w:multiLevelType w:val="hybridMultilevel"/>
    <w:tmpl w:val="F60A8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47558E"/>
    <w:multiLevelType w:val="hybridMultilevel"/>
    <w:tmpl w:val="29EA7D9C"/>
    <w:lvl w:ilvl="0" w:tplc="B19EA78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28525E"/>
    <w:multiLevelType w:val="hybridMultilevel"/>
    <w:tmpl w:val="727A451E"/>
    <w:lvl w:ilvl="0" w:tplc="822C5ED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612085"/>
    <w:multiLevelType w:val="hybridMultilevel"/>
    <w:tmpl w:val="A6A21040"/>
    <w:lvl w:ilvl="0" w:tplc="C4C09AC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696350"/>
    <w:multiLevelType w:val="multilevel"/>
    <w:tmpl w:val="7FBCC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85C1D7F"/>
    <w:multiLevelType w:val="hybridMultilevel"/>
    <w:tmpl w:val="6ED43E62"/>
    <w:lvl w:ilvl="0" w:tplc="B19EA78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284B20"/>
    <w:multiLevelType w:val="hybridMultilevel"/>
    <w:tmpl w:val="A0A8B4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E3906DE"/>
    <w:multiLevelType w:val="hybridMultilevel"/>
    <w:tmpl w:val="925EBA10"/>
    <w:lvl w:ilvl="0" w:tplc="822C5ED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7F438CD"/>
    <w:multiLevelType w:val="hybridMultilevel"/>
    <w:tmpl w:val="96D4B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C6B177B"/>
    <w:multiLevelType w:val="hybridMultilevel"/>
    <w:tmpl w:val="FA5E90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C821304"/>
    <w:multiLevelType w:val="hybridMultilevel"/>
    <w:tmpl w:val="7F0682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23F20DA"/>
    <w:multiLevelType w:val="hybridMultilevel"/>
    <w:tmpl w:val="2B663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3E42922"/>
    <w:multiLevelType w:val="hybridMultilevel"/>
    <w:tmpl w:val="66CAE348"/>
    <w:lvl w:ilvl="0" w:tplc="822C5ED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B6F0448"/>
    <w:multiLevelType w:val="hybridMultilevel"/>
    <w:tmpl w:val="EB1E8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F7B2020"/>
    <w:multiLevelType w:val="hybridMultilevel"/>
    <w:tmpl w:val="17743E5C"/>
    <w:lvl w:ilvl="0" w:tplc="822C5ED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5"/>
  </w:num>
  <w:num w:numId="5">
    <w:abstractNumId w:val="0"/>
  </w:num>
  <w:num w:numId="6">
    <w:abstractNumId w:val="3"/>
  </w:num>
  <w:num w:numId="7">
    <w:abstractNumId w:val="11"/>
  </w:num>
  <w:num w:numId="8">
    <w:abstractNumId w:val="9"/>
  </w:num>
  <w:num w:numId="9">
    <w:abstractNumId w:val="13"/>
  </w:num>
  <w:num w:numId="10">
    <w:abstractNumId w:val="6"/>
  </w:num>
  <w:num w:numId="11">
    <w:abstractNumId w:val="14"/>
  </w:num>
  <w:num w:numId="12">
    <w:abstractNumId w:val="12"/>
  </w:num>
  <w:num w:numId="13">
    <w:abstractNumId w:val="7"/>
  </w:num>
  <w:num w:numId="14">
    <w:abstractNumId w:val="2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attachedTemplate r:id="rId1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556E"/>
    <w:rsid w:val="00004836"/>
    <w:rsid w:val="00017FEA"/>
    <w:rsid w:val="00022347"/>
    <w:rsid w:val="00023142"/>
    <w:rsid w:val="00034203"/>
    <w:rsid w:val="00037238"/>
    <w:rsid w:val="00040CA1"/>
    <w:rsid w:val="00064079"/>
    <w:rsid w:val="00097E70"/>
    <w:rsid w:val="000A4BC0"/>
    <w:rsid w:val="000B6205"/>
    <w:rsid w:val="000C1423"/>
    <w:rsid w:val="000C35AD"/>
    <w:rsid w:val="000D3C56"/>
    <w:rsid w:val="000E425F"/>
    <w:rsid w:val="00112B43"/>
    <w:rsid w:val="00126A94"/>
    <w:rsid w:val="00190010"/>
    <w:rsid w:val="001C4062"/>
    <w:rsid w:val="001E3668"/>
    <w:rsid w:val="00220E22"/>
    <w:rsid w:val="00242E53"/>
    <w:rsid w:val="00252A31"/>
    <w:rsid w:val="00267FDA"/>
    <w:rsid w:val="00280391"/>
    <w:rsid w:val="002A4329"/>
    <w:rsid w:val="002A6FC6"/>
    <w:rsid w:val="002D5E3C"/>
    <w:rsid w:val="002E79CB"/>
    <w:rsid w:val="00306EF8"/>
    <w:rsid w:val="003108D8"/>
    <w:rsid w:val="003167EF"/>
    <w:rsid w:val="00374BA6"/>
    <w:rsid w:val="003B038A"/>
    <w:rsid w:val="003B1CA0"/>
    <w:rsid w:val="003E07B9"/>
    <w:rsid w:val="003F133F"/>
    <w:rsid w:val="00424F59"/>
    <w:rsid w:val="00437BFB"/>
    <w:rsid w:val="00470A24"/>
    <w:rsid w:val="00486060"/>
    <w:rsid w:val="004F6BDF"/>
    <w:rsid w:val="00521236"/>
    <w:rsid w:val="0052706C"/>
    <w:rsid w:val="005371AE"/>
    <w:rsid w:val="00566ED4"/>
    <w:rsid w:val="00591B23"/>
    <w:rsid w:val="005A1CA2"/>
    <w:rsid w:val="005A6DDC"/>
    <w:rsid w:val="005F0099"/>
    <w:rsid w:val="005F6E9F"/>
    <w:rsid w:val="00600A50"/>
    <w:rsid w:val="006033CC"/>
    <w:rsid w:val="00627DBF"/>
    <w:rsid w:val="0064121B"/>
    <w:rsid w:val="00672E6A"/>
    <w:rsid w:val="006E621B"/>
    <w:rsid w:val="006E7AFF"/>
    <w:rsid w:val="006F12D9"/>
    <w:rsid w:val="006F2217"/>
    <w:rsid w:val="006F6ECD"/>
    <w:rsid w:val="006F7C13"/>
    <w:rsid w:val="007626DD"/>
    <w:rsid w:val="00764CF9"/>
    <w:rsid w:val="00776387"/>
    <w:rsid w:val="00781F2B"/>
    <w:rsid w:val="007A5E96"/>
    <w:rsid w:val="007C731D"/>
    <w:rsid w:val="007D109A"/>
    <w:rsid w:val="007E720A"/>
    <w:rsid w:val="007F04C0"/>
    <w:rsid w:val="008072DC"/>
    <w:rsid w:val="00821ED9"/>
    <w:rsid w:val="00841E72"/>
    <w:rsid w:val="00846361"/>
    <w:rsid w:val="00851E3F"/>
    <w:rsid w:val="008747AD"/>
    <w:rsid w:val="00876CC5"/>
    <w:rsid w:val="008A19DA"/>
    <w:rsid w:val="008A77C5"/>
    <w:rsid w:val="008D317E"/>
    <w:rsid w:val="00906587"/>
    <w:rsid w:val="00931466"/>
    <w:rsid w:val="00944D73"/>
    <w:rsid w:val="009764B6"/>
    <w:rsid w:val="009A17A6"/>
    <w:rsid w:val="009A4586"/>
    <w:rsid w:val="009B358E"/>
    <w:rsid w:val="009D16DF"/>
    <w:rsid w:val="009F35E5"/>
    <w:rsid w:val="00A03441"/>
    <w:rsid w:val="00A0371A"/>
    <w:rsid w:val="00A473F3"/>
    <w:rsid w:val="00A541E0"/>
    <w:rsid w:val="00A55AF5"/>
    <w:rsid w:val="00A616EF"/>
    <w:rsid w:val="00AB09DE"/>
    <w:rsid w:val="00AB4EC9"/>
    <w:rsid w:val="00AB6E0F"/>
    <w:rsid w:val="00AD30A8"/>
    <w:rsid w:val="00B00F02"/>
    <w:rsid w:val="00B24C76"/>
    <w:rsid w:val="00B454CA"/>
    <w:rsid w:val="00B46145"/>
    <w:rsid w:val="00B660CA"/>
    <w:rsid w:val="00B9102B"/>
    <w:rsid w:val="00BA0052"/>
    <w:rsid w:val="00BD1B41"/>
    <w:rsid w:val="00BE3196"/>
    <w:rsid w:val="00C006BA"/>
    <w:rsid w:val="00C107E0"/>
    <w:rsid w:val="00C12C6A"/>
    <w:rsid w:val="00C5075A"/>
    <w:rsid w:val="00C731D2"/>
    <w:rsid w:val="00C81DFB"/>
    <w:rsid w:val="00C93C02"/>
    <w:rsid w:val="00C95E4F"/>
    <w:rsid w:val="00CB4273"/>
    <w:rsid w:val="00CC5894"/>
    <w:rsid w:val="00CD7045"/>
    <w:rsid w:val="00CD725E"/>
    <w:rsid w:val="00CF0807"/>
    <w:rsid w:val="00D10A71"/>
    <w:rsid w:val="00D249D5"/>
    <w:rsid w:val="00D27D4D"/>
    <w:rsid w:val="00D31B8E"/>
    <w:rsid w:val="00D34B09"/>
    <w:rsid w:val="00D43ADD"/>
    <w:rsid w:val="00D8168D"/>
    <w:rsid w:val="00D85468"/>
    <w:rsid w:val="00D9708A"/>
    <w:rsid w:val="00DB215D"/>
    <w:rsid w:val="00DC641B"/>
    <w:rsid w:val="00DD2309"/>
    <w:rsid w:val="00E074CD"/>
    <w:rsid w:val="00E21CA4"/>
    <w:rsid w:val="00E22760"/>
    <w:rsid w:val="00E77AB5"/>
    <w:rsid w:val="00E935C3"/>
    <w:rsid w:val="00EC4A6B"/>
    <w:rsid w:val="00EC6229"/>
    <w:rsid w:val="00EE1D54"/>
    <w:rsid w:val="00F16625"/>
    <w:rsid w:val="00F4556E"/>
    <w:rsid w:val="00F81712"/>
    <w:rsid w:val="00F81CDA"/>
    <w:rsid w:val="00F86915"/>
    <w:rsid w:val="00FA240B"/>
    <w:rsid w:val="00FA5C1E"/>
    <w:rsid w:val="00FA656F"/>
    <w:rsid w:val="00FB7BB6"/>
    <w:rsid w:val="00FC6C2E"/>
    <w:rsid w:val="00FD2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FCF1E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723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29A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12B4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6EF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06EF8"/>
  </w:style>
  <w:style w:type="paragraph" w:styleId="Footer">
    <w:name w:val="footer"/>
    <w:basedOn w:val="Normal"/>
    <w:link w:val="FooterChar"/>
    <w:uiPriority w:val="99"/>
    <w:unhideWhenUsed/>
    <w:rsid w:val="00306EF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6EF8"/>
  </w:style>
  <w:style w:type="character" w:styleId="PageNumber">
    <w:name w:val="page number"/>
    <w:basedOn w:val="DefaultParagraphFont"/>
    <w:uiPriority w:val="99"/>
    <w:semiHidden/>
    <w:unhideWhenUsed/>
    <w:rsid w:val="00627DBF"/>
  </w:style>
  <w:style w:type="paragraph" w:styleId="Title">
    <w:name w:val="Title"/>
    <w:basedOn w:val="Normal"/>
    <w:next w:val="Normal"/>
    <w:link w:val="TitleChar"/>
    <w:uiPriority w:val="10"/>
    <w:qFormat/>
    <w:rsid w:val="008747A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47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437BF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C81DFB"/>
  </w:style>
  <w:style w:type="paragraph" w:styleId="TOC2">
    <w:name w:val="toc 2"/>
    <w:basedOn w:val="Normal"/>
    <w:next w:val="Normal"/>
    <w:autoRedefine/>
    <w:uiPriority w:val="39"/>
    <w:unhideWhenUsed/>
    <w:rsid w:val="00C81DFB"/>
    <w:pPr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81DFB"/>
    <w:pPr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C81DFB"/>
    <w:pPr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C81DFB"/>
    <w:pPr>
      <w:ind w:left="960"/>
    </w:pPr>
  </w:style>
  <w:style w:type="paragraph" w:styleId="TOC6">
    <w:name w:val="toc 6"/>
    <w:basedOn w:val="Normal"/>
    <w:next w:val="Normal"/>
    <w:autoRedefine/>
    <w:uiPriority w:val="39"/>
    <w:unhideWhenUsed/>
    <w:rsid w:val="00C81DFB"/>
    <w:pPr>
      <w:ind w:left="1200"/>
    </w:pPr>
  </w:style>
  <w:style w:type="paragraph" w:styleId="TOC7">
    <w:name w:val="toc 7"/>
    <w:basedOn w:val="Normal"/>
    <w:next w:val="Normal"/>
    <w:autoRedefine/>
    <w:uiPriority w:val="39"/>
    <w:unhideWhenUsed/>
    <w:rsid w:val="00C81DFB"/>
    <w:pPr>
      <w:ind w:left="1440"/>
    </w:pPr>
  </w:style>
  <w:style w:type="paragraph" w:styleId="TOC8">
    <w:name w:val="toc 8"/>
    <w:basedOn w:val="Normal"/>
    <w:next w:val="Normal"/>
    <w:autoRedefine/>
    <w:uiPriority w:val="39"/>
    <w:unhideWhenUsed/>
    <w:rsid w:val="00C81DFB"/>
    <w:pPr>
      <w:ind w:left="1680"/>
    </w:pPr>
  </w:style>
  <w:style w:type="paragraph" w:styleId="TOC9">
    <w:name w:val="toc 9"/>
    <w:basedOn w:val="Normal"/>
    <w:next w:val="Normal"/>
    <w:autoRedefine/>
    <w:uiPriority w:val="39"/>
    <w:unhideWhenUsed/>
    <w:rsid w:val="00C81DFB"/>
    <w:pPr>
      <w:ind w:left="1920"/>
    </w:pPr>
  </w:style>
  <w:style w:type="character" w:customStyle="1" w:styleId="Heading1Char">
    <w:name w:val="Heading 1 Char"/>
    <w:basedOn w:val="DefaultParagraphFont"/>
    <w:link w:val="Heading1"/>
    <w:uiPriority w:val="9"/>
    <w:rsid w:val="0003723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D29A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21236"/>
    <w:pPr>
      <w:ind w:left="720"/>
      <w:contextualSpacing/>
    </w:pPr>
  </w:style>
  <w:style w:type="table" w:styleId="GridTable4-Accent1">
    <w:name w:val="Grid Table 4 Accent 1"/>
    <w:basedOn w:val="TableNormal"/>
    <w:uiPriority w:val="49"/>
    <w:rsid w:val="00AB4EC9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112B43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292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1369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19992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5091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9004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17577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59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27334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23178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054587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3294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282030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02674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90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5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0618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8298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291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51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5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1803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395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179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5998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2507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447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8198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927881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95606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9187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18888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46599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oter" Target="footer2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jpe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ws/Dropbox/Evolunis/QMS/7.%20Documentation%20and%20Records%20Subsystem/DOC/DOC-701%20-%20Basic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DOC-701 - Basic Template.dotx</Template>
  <TotalTime>120</TotalTime>
  <Pages>4</Pages>
  <Words>87</Words>
  <Characters>500</Characters>
  <Application>Microsoft Macintosh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Tools</vt:lpstr>
    </vt:vector>
  </TitlesOfParts>
  <LinksUpToDate>false</LinksUpToDate>
  <CharactersWithSpaces>586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Walther Schulze</dc:creator>
  <cp:keywords/>
  <dc:description/>
  <cp:lastModifiedBy>Walther Schulze</cp:lastModifiedBy>
  <cp:revision>58</cp:revision>
  <cp:lastPrinted>2019-06-22T21:09:00Z</cp:lastPrinted>
  <dcterms:created xsi:type="dcterms:W3CDTF">2021-12-07T22:44:00Z</dcterms:created>
  <dcterms:modified xsi:type="dcterms:W3CDTF">2021-12-29T13:04:00Z</dcterms:modified>
</cp:coreProperties>
</file>